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5D8A1" w14:textId="77777777" w:rsidR="00E54A75" w:rsidRDefault="00B86CD5" w:rsidP="00B86CD5">
      <w:pPr>
        <w:pStyle w:val="Titel"/>
      </w:pPr>
      <w:bookmarkStart w:id="0" w:name="_GoBack"/>
      <w:bookmarkEnd w:id="0"/>
      <w:r>
        <w:t>CMS opgave del 1</w:t>
      </w:r>
    </w:p>
    <w:p w14:paraId="3C75D8A2" w14:textId="77777777" w:rsidR="00B86CD5" w:rsidRDefault="00B86CD5" w:rsidP="00B86CD5">
      <w:r>
        <w:t xml:space="preserve">Formål: Vi starter CMS opgaven med at lave det overordnede design – vi laver den skabelon som vores </w:t>
      </w:r>
      <w:proofErr w:type="spellStart"/>
      <w:r>
        <w:t>php</w:t>
      </w:r>
      <w:proofErr w:type="spellEnd"/>
      <w:r>
        <w:t xml:space="preserve"> skal eksistere i. Senere skal vi bruge </w:t>
      </w:r>
      <w:proofErr w:type="spellStart"/>
      <w:r>
        <w:t>php</w:t>
      </w:r>
      <w:proofErr w:type="spellEnd"/>
      <w:r>
        <w:t xml:space="preserve"> og lidt </w:t>
      </w:r>
      <w:proofErr w:type="spellStart"/>
      <w:r>
        <w:t>jQuery</w:t>
      </w:r>
      <w:proofErr w:type="spellEnd"/>
      <w:r>
        <w:t>/script til at gøre siden dynamisk.</w:t>
      </w:r>
    </w:p>
    <w:p w14:paraId="3C75D8A3" w14:textId="77777777" w:rsidR="00B86CD5" w:rsidRDefault="00B86CD5" w:rsidP="00B86CD5"/>
    <w:p w14:paraId="3C75D8A4" w14:textId="286B75D9" w:rsidR="00B86CD5" w:rsidRDefault="00B86CD5" w:rsidP="00B86CD5">
      <w:pPr>
        <w:pStyle w:val="Listeafsnit"/>
        <w:numPr>
          <w:ilvl w:val="0"/>
          <w:numId w:val="1"/>
        </w:numPr>
      </w:pPr>
      <w:r>
        <w:t xml:space="preserve">Læg dig fast på et tema: katte, </w:t>
      </w:r>
      <w:proofErr w:type="spellStart"/>
      <w:r>
        <w:t>Warhammer</w:t>
      </w:r>
      <w:proofErr w:type="spellEnd"/>
      <w:r>
        <w:t xml:space="preserve"> 2000, fyrværkeri, </w:t>
      </w:r>
      <w:proofErr w:type="spellStart"/>
      <w:r>
        <w:t>wow</w:t>
      </w:r>
      <w:proofErr w:type="spellEnd"/>
      <w:r>
        <w:t xml:space="preserve">, </w:t>
      </w:r>
      <w:proofErr w:type="spellStart"/>
      <w:r>
        <w:t>hearthstone</w:t>
      </w:r>
      <w:proofErr w:type="spellEnd"/>
      <w:r>
        <w:t>, anime</w:t>
      </w:r>
      <w:r w:rsidR="009E4058">
        <w:t xml:space="preserve">, mig </w:t>
      </w:r>
      <w:proofErr w:type="spellStart"/>
      <w:proofErr w:type="gramStart"/>
      <w:r w:rsidR="009E4058">
        <w:t>selv</w:t>
      </w:r>
      <w:r>
        <w:t>…you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 xml:space="preserve"> it – lav en side med noget der er interessant for DIG!. </w:t>
      </w:r>
    </w:p>
    <w:p w14:paraId="3C75D8A5" w14:textId="77777777" w:rsidR="00B86CD5" w:rsidRDefault="00B86CD5" w:rsidP="00B86CD5">
      <w:pPr>
        <w:pStyle w:val="Listeafsnit"/>
        <w:numPr>
          <w:ilvl w:val="0"/>
          <w:numId w:val="1"/>
        </w:numPr>
      </w:pPr>
      <w:r>
        <w:t xml:space="preserve">Find </w:t>
      </w:r>
      <w:r w:rsidR="0047420B">
        <w:t xml:space="preserve">minimum 5 billeder i god kvalitet af dit ”tema”, dvs. 5 gode billeder af katte, </w:t>
      </w:r>
      <w:proofErr w:type="spellStart"/>
      <w:r w:rsidR="0047420B">
        <w:t>hearthstone</w:t>
      </w:r>
      <w:proofErr w:type="spellEnd"/>
      <w:r w:rsidR="0047420B">
        <w:t xml:space="preserve"> eller hvad nu. Tilskær dem i Photoshop til f.eks. 1000px*600px. Se </w:t>
      </w:r>
      <w:hyperlink r:id="rId11" w:history="1">
        <w:r w:rsidR="0047420B" w:rsidRPr="0047420B">
          <w:rPr>
            <w:rStyle w:val="Hyperlink"/>
          </w:rPr>
          <w:t>her</w:t>
        </w:r>
      </w:hyperlink>
    </w:p>
    <w:p w14:paraId="3C75D8A6" w14:textId="77777777" w:rsidR="0047420B" w:rsidRDefault="0047420B" w:rsidP="00B86CD5">
      <w:pPr>
        <w:pStyle w:val="Listeafsnit"/>
        <w:numPr>
          <w:ilvl w:val="0"/>
          <w:numId w:val="1"/>
        </w:numPr>
      </w:pPr>
      <w:r>
        <w:t>Find desuden et stort billede du kan bruge i din header – se f.eks. mit i billedet nederst. Dette skal du tilrette i Photoshop så du er tilfreds med det, skriv gerne en titel henover eller et slogan</w:t>
      </w:r>
      <w:r w:rsidR="009A2C14">
        <w:t xml:space="preserve"> (eller lad </w:t>
      </w:r>
      <w:proofErr w:type="spellStart"/>
      <w:proofErr w:type="gramStart"/>
      <w:r w:rsidR="009A2C14">
        <w:t>være…kan</w:t>
      </w:r>
      <w:proofErr w:type="spellEnd"/>
      <w:proofErr w:type="gramEnd"/>
      <w:r w:rsidR="009A2C14">
        <w:t xml:space="preserve"> også ordnes med html/css)</w:t>
      </w:r>
      <w:r>
        <w:t>.</w:t>
      </w:r>
    </w:p>
    <w:p w14:paraId="3C75D8A7" w14:textId="77777777" w:rsidR="00B86CD5" w:rsidRDefault="00B86CD5" w:rsidP="00B86CD5">
      <w:pPr>
        <w:pStyle w:val="Listeafsnit"/>
        <w:numPr>
          <w:ilvl w:val="0"/>
          <w:numId w:val="1"/>
        </w:numPr>
      </w:pPr>
      <w:r>
        <w:t>Lav grundstrukturen for opgaven. Med det mener jeg at du skal oprette de grundlæggende teknologier, og mapper og andet du skal bruge. Dette indebærer blandt andet:</w:t>
      </w:r>
    </w:p>
    <w:p w14:paraId="3C75D8A8" w14:textId="77777777" w:rsidR="00B86CD5" w:rsidRDefault="00B86CD5" w:rsidP="00B86CD5">
      <w:pPr>
        <w:pStyle w:val="Listeafsnit"/>
        <w:numPr>
          <w:ilvl w:val="1"/>
          <w:numId w:val="1"/>
        </w:numPr>
      </w:pPr>
      <w:r>
        <w:t>Lav mapper til css/</w:t>
      </w:r>
      <w:proofErr w:type="spellStart"/>
      <w:r>
        <w:t>scss</w:t>
      </w:r>
      <w:proofErr w:type="spellEnd"/>
      <w:r>
        <w:t xml:space="preserve">, </w:t>
      </w:r>
      <w:proofErr w:type="spellStart"/>
      <w:r>
        <w:t>img</w:t>
      </w:r>
      <w:proofErr w:type="spellEnd"/>
      <w:r>
        <w:t xml:space="preserve">, </w:t>
      </w:r>
      <w:proofErr w:type="spellStart"/>
      <w:r>
        <w:t>js</w:t>
      </w:r>
      <w:proofErr w:type="spellEnd"/>
      <w:r>
        <w:t>, fonts osv.</w:t>
      </w:r>
    </w:p>
    <w:p w14:paraId="3C75D8A9" w14:textId="77777777" w:rsidR="00B86CD5" w:rsidRDefault="00B86CD5" w:rsidP="00B86CD5">
      <w:pPr>
        <w:pStyle w:val="Listeafsnit"/>
        <w:numPr>
          <w:ilvl w:val="1"/>
          <w:numId w:val="1"/>
        </w:numPr>
      </w:pPr>
      <w:r>
        <w:t xml:space="preserve">Opret dit </w:t>
      </w:r>
      <w:proofErr w:type="spellStart"/>
      <w:r>
        <w:t>repository</w:t>
      </w:r>
      <w:proofErr w:type="spellEnd"/>
      <w:r>
        <w:t xml:space="preserve"> på </w:t>
      </w:r>
      <w:proofErr w:type="spellStart"/>
      <w:r>
        <w:t>Github</w:t>
      </w:r>
      <w:proofErr w:type="spellEnd"/>
      <w:r>
        <w:t xml:space="preserve"> (du kan lige så godt gøre det, kommer til at være en del af eksamensopgaven)</w:t>
      </w:r>
    </w:p>
    <w:p w14:paraId="3C75D8AA" w14:textId="22B6BA33" w:rsidR="00B86CD5" w:rsidRDefault="00B86CD5" w:rsidP="00B86CD5">
      <w:pPr>
        <w:pStyle w:val="Listeafsnit"/>
        <w:numPr>
          <w:ilvl w:val="1"/>
          <w:numId w:val="1"/>
        </w:numPr>
      </w:pPr>
      <w:r>
        <w:t xml:space="preserve">Lav en </w:t>
      </w:r>
      <w:proofErr w:type="spellStart"/>
      <w:r>
        <w:t>index.php</w:t>
      </w:r>
      <w:proofErr w:type="spellEnd"/>
      <w:r>
        <w:t xml:space="preserve"> (</w:t>
      </w:r>
      <w:proofErr w:type="spellStart"/>
      <w:proofErr w:type="gramStart"/>
      <w:r>
        <w:t>ja…php</w:t>
      </w:r>
      <w:proofErr w:type="spellEnd"/>
      <w:proofErr w:type="gramEnd"/>
      <w:r>
        <w:t xml:space="preserve"> </w:t>
      </w:r>
      <w:r>
        <w:sym w:font="Wingdings" w:char="F04A"/>
      </w:r>
      <w:r>
        <w:t xml:space="preserve">) og skriv de ting du skal bruge </w:t>
      </w:r>
      <w:proofErr w:type="spellStart"/>
      <w:r>
        <w:t>heri…bootstrap</w:t>
      </w:r>
      <w:proofErr w:type="spellEnd"/>
      <w:r>
        <w:t xml:space="preserve">? </w:t>
      </w:r>
      <w:proofErr w:type="spellStart"/>
      <w:r>
        <w:t>Skeleton</w:t>
      </w:r>
      <w:proofErr w:type="spellEnd"/>
      <w:r>
        <w:t xml:space="preserve">? HTML5 </w:t>
      </w:r>
      <w:proofErr w:type="spellStart"/>
      <w:r>
        <w:t>boilerplate</w:t>
      </w:r>
      <w:proofErr w:type="spellEnd"/>
      <w:r>
        <w:t>? Vil du bruge Google fonts? Osv.</w:t>
      </w:r>
      <w:r w:rsidR="009E4058">
        <w:t xml:space="preserve"> Altså de samme ting som du normalt ville skrive i en index.HTML fil, men bare med </w:t>
      </w:r>
      <w:proofErr w:type="gramStart"/>
      <w:r w:rsidR="009E4058">
        <w:t>filendelsen .</w:t>
      </w:r>
      <w:proofErr w:type="spellStart"/>
      <w:r w:rsidR="009E4058">
        <w:t>php</w:t>
      </w:r>
      <w:proofErr w:type="spellEnd"/>
      <w:proofErr w:type="gramEnd"/>
    </w:p>
    <w:p w14:paraId="3C75D8AB" w14:textId="77777777" w:rsidR="00B86CD5" w:rsidRDefault="00B86CD5" w:rsidP="00B86CD5">
      <w:pPr>
        <w:pStyle w:val="Listeafsnit"/>
        <w:numPr>
          <w:ilvl w:val="0"/>
          <w:numId w:val="1"/>
        </w:numPr>
      </w:pPr>
      <w:r>
        <w:t xml:space="preserve">Du skal beslutte dig for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Skeleton</w:t>
      </w:r>
      <w:proofErr w:type="spellEnd"/>
      <w:r>
        <w:t xml:space="preserve"> eller simpelthen at styre alting selv med </w:t>
      </w:r>
      <w:proofErr w:type="spellStart"/>
      <w:r>
        <w:t>Flexbox</w:t>
      </w:r>
      <w:proofErr w:type="spellEnd"/>
      <w:r>
        <w:t>/</w:t>
      </w:r>
      <w:proofErr w:type="spellStart"/>
      <w:r>
        <w:t>mediaqueries</w:t>
      </w:r>
      <w:proofErr w:type="spellEnd"/>
    </w:p>
    <w:p w14:paraId="3C75D8AC" w14:textId="77777777" w:rsidR="00B86CD5" w:rsidRDefault="00B86CD5" w:rsidP="00B86CD5">
      <w:pPr>
        <w:pStyle w:val="Listeafsnit"/>
        <w:numPr>
          <w:ilvl w:val="0"/>
          <w:numId w:val="1"/>
        </w:numPr>
      </w:pPr>
      <w:r>
        <w:t>Du skal nu implementere det design du skal anvende de kommende uger, der er nogle krav til designet her:</w:t>
      </w:r>
    </w:p>
    <w:p w14:paraId="3C75D8AD" w14:textId="77777777" w:rsidR="00B86CD5" w:rsidRDefault="00B86CD5" w:rsidP="00B86CD5">
      <w:pPr>
        <w:pStyle w:val="Listeafsnit"/>
        <w:numPr>
          <w:ilvl w:val="1"/>
          <w:numId w:val="1"/>
        </w:numPr>
      </w:pPr>
      <w:r>
        <w:t>Siden skal indeholde en header med e</w:t>
      </w:r>
      <w:r w:rsidR="009A2C14">
        <w:t>t billede der passer til den. Brug det store billede du hentede og tilrettede i punkt 3.</w:t>
      </w:r>
    </w:p>
    <w:p w14:paraId="3C75D8AE" w14:textId="77777777" w:rsidR="009A2C14" w:rsidRDefault="009A2C14" w:rsidP="00B86CD5">
      <w:pPr>
        <w:pStyle w:val="Listeafsnit"/>
        <w:numPr>
          <w:ilvl w:val="1"/>
          <w:numId w:val="1"/>
        </w:numPr>
      </w:pPr>
      <w:r>
        <w:t>En navigation med MINIMUM to punkter: ”Forside” og ”Log ind”, men skriv gerne lidt flere så det ligner en rigtig navigation.</w:t>
      </w:r>
    </w:p>
    <w:p w14:paraId="3C75D8AF" w14:textId="77777777" w:rsidR="009A2C14" w:rsidRDefault="009A2C14" w:rsidP="00B86CD5">
      <w:pPr>
        <w:pStyle w:val="Listeafsnit"/>
        <w:numPr>
          <w:ilvl w:val="1"/>
          <w:numId w:val="1"/>
        </w:numPr>
      </w:pPr>
      <w:r>
        <w:t xml:space="preserve">Siden skal indeholde en artikel med følgende: </w:t>
      </w:r>
    </w:p>
    <w:p w14:paraId="3C75D8B0" w14:textId="77777777" w:rsidR="009A2C14" w:rsidRDefault="009A2C14" w:rsidP="009A2C14">
      <w:pPr>
        <w:pStyle w:val="Listeafsnit"/>
        <w:numPr>
          <w:ilvl w:val="2"/>
          <w:numId w:val="1"/>
        </w:numPr>
      </w:pPr>
      <w:r>
        <w:t>En overskrift (h2, h3, h4, h5 eller h6)</w:t>
      </w:r>
    </w:p>
    <w:p w14:paraId="3C75D8B1" w14:textId="77777777" w:rsidR="009A2C14" w:rsidRDefault="009A2C14" w:rsidP="009A2C14">
      <w:pPr>
        <w:pStyle w:val="Listeafsnit"/>
        <w:numPr>
          <w:ilvl w:val="2"/>
          <w:numId w:val="1"/>
        </w:numPr>
      </w:pPr>
      <w:r>
        <w:t>Et billede (et af dem du hentede i punkt 2) med alt tekst</w:t>
      </w:r>
    </w:p>
    <w:p w14:paraId="3C75D8B2" w14:textId="77777777" w:rsidR="009A2C14" w:rsidRDefault="009A2C14" w:rsidP="009A2C14">
      <w:pPr>
        <w:pStyle w:val="Listeafsnit"/>
        <w:numPr>
          <w:ilvl w:val="2"/>
          <w:numId w:val="1"/>
        </w:numPr>
      </w:pPr>
      <w:r>
        <w:t>Et felt med dato/tidspunkt for artiklens publicering</w:t>
      </w:r>
    </w:p>
    <w:p w14:paraId="3C75D8B3" w14:textId="77777777" w:rsidR="009A2C14" w:rsidRDefault="009A2C14" w:rsidP="009A2C14">
      <w:pPr>
        <w:pStyle w:val="Listeafsnit"/>
        <w:numPr>
          <w:ilvl w:val="2"/>
          <w:numId w:val="1"/>
        </w:numPr>
      </w:pPr>
      <w:r>
        <w:t xml:space="preserve">En tekst til artiklen i en </w:t>
      </w:r>
      <w:proofErr w:type="spellStart"/>
      <w:r>
        <w:t>paragraph</w:t>
      </w:r>
      <w:proofErr w:type="spellEnd"/>
    </w:p>
    <w:p w14:paraId="3C75D8B4" w14:textId="77777777" w:rsidR="009A2C14" w:rsidRDefault="009A2C14" w:rsidP="009A2C14">
      <w:pPr>
        <w:pStyle w:val="Listeafsnit"/>
        <w:numPr>
          <w:ilvl w:val="1"/>
          <w:numId w:val="1"/>
        </w:numPr>
      </w:pPr>
      <w:r>
        <w:t xml:space="preserve">En sidebar eller en </w:t>
      </w:r>
      <w:proofErr w:type="spellStart"/>
      <w:r>
        <w:t>full</w:t>
      </w:r>
      <w:proofErr w:type="spellEnd"/>
      <w:r>
        <w:t>-</w:t>
      </w:r>
      <w:proofErr w:type="spellStart"/>
      <w:r>
        <w:t>width</w:t>
      </w:r>
      <w:proofErr w:type="spellEnd"/>
      <w:r>
        <w:t>-blok med mulighed for at logge ind.</w:t>
      </w:r>
    </w:p>
    <w:p w14:paraId="3C75D8B5" w14:textId="77777777" w:rsidR="009A2C14" w:rsidRDefault="009A2C14" w:rsidP="009A2C14">
      <w:pPr>
        <w:pStyle w:val="Listeafsnit"/>
        <w:numPr>
          <w:ilvl w:val="1"/>
          <w:numId w:val="1"/>
        </w:numPr>
      </w:pPr>
      <w:r>
        <w:t xml:space="preserve">En </w:t>
      </w:r>
      <w:proofErr w:type="spellStart"/>
      <w:r>
        <w:t>footer</w:t>
      </w:r>
      <w:proofErr w:type="spellEnd"/>
      <w:r>
        <w:t xml:space="preserve"> med afsender information</w:t>
      </w:r>
    </w:p>
    <w:p w14:paraId="3C75D8B6" w14:textId="77777777" w:rsidR="009A2C14" w:rsidRDefault="009A2C14" w:rsidP="009A2C14">
      <w:pPr>
        <w:pStyle w:val="Listeafsnit"/>
        <w:numPr>
          <w:ilvl w:val="0"/>
          <w:numId w:val="1"/>
        </w:numPr>
      </w:pPr>
      <w:r>
        <w:t>Som et eksempel (du må gerne kopiere hvis du ikke kan finde på noget bedre selv), kan du se nedenstående design:</w:t>
      </w:r>
    </w:p>
    <w:p w14:paraId="3C75D8B7" w14:textId="77777777" w:rsidR="009A2C14" w:rsidRDefault="00DC5C29" w:rsidP="009A2C14">
      <w:pPr>
        <w:pStyle w:val="Listeafsnit"/>
      </w:pPr>
      <w:r>
        <w:lastRenderedPageBreak/>
        <w:pict w14:anchorId="3C75D8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95pt;height:671.1pt">
            <v:imagedata r:id="rId12" o:title="screencapture-localhost-V3cms2-index-php-1480877656189"/>
          </v:shape>
        </w:pict>
      </w:r>
    </w:p>
    <w:sectPr w:rsidR="009A2C14">
      <w:headerReference w:type="default" r:id="rId1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70A88B" w14:textId="77777777" w:rsidR="00DC5C29" w:rsidRDefault="00DC5C29" w:rsidP="003F09DD">
      <w:pPr>
        <w:spacing w:after="0" w:line="240" w:lineRule="auto"/>
      </w:pPr>
      <w:r>
        <w:separator/>
      </w:r>
    </w:p>
  </w:endnote>
  <w:endnote w:type="continuationSeparator" w:id="0">
    <w:p w14:paraId="24E48D8A" w14:textId="77777777" w:rsidR="00DC5C29" w:rsidRDefault="00DC5C29" w:rsidP="003F0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529C82" w14:textId="77777777" w:rsidR="00DC5C29" w:rsidRDefault="00DC5C29" w:rsidP="003F09DD">
      <w:pPr>
        <w:spacing w:after="0" w:line="240" w:lineRule="auto"/>
      </w:pPr>
      <w:r>
        <w:separator/>
      </w:r>
    </w:p>
  </w:footnote>
  <w:footnote w:type="continuationSeparator" w:id="0">
    <w:p w14:paraId="355210E4" w14:textId="77777777" w:rsidR="00DC5C29" w:rsidRDefault="00DC5C29" w:rsidP="003F09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75D8BD" w14:textId="048405DF" w:rsidR="003F09DD" w:rsidRDefault="003F09DD">
    <w:pPr>
      <w:pStyle w:val="Sidehoved"/>
    </w:pPr>
    <w:r>
      <w:rPr>
        <w:noProof/>
        <w:lang w:eastAsia="da-DK"/>
      </w:rPr>
      <w:drawing>
        <wp:anchor distT="0" distB="0" distL="114300" distR="114300" simplePos="0" relativeHeight="251658240" behindDoc="1" locked="0" layoutInCell="1" allowOverlap="1" wp14:anchorId="3C75D8BE" wp14:editId="3C75D8BF">
          <wp:simplePos x="0" y="0"/>
          <wp:positionH relativeFrom="column">
            <wp:posOffset>5863286</wp:posOffset>
          </wp:positionH>
          <wp:positionV relativeFrom="paragraph">
            <wp:posOffset>-450049</wp:posOffset>
          </wp:positionV>
          <wp:extent cx="952500" cy="952500"/>
          <wp:effectExtent l="0" t="0" r="0" b="0"/>
          <wp:wrapTight wrapText="bothSides">
            <wp:wrapPolygon edited="0">
              <wp:start x="0" y="0"/>
              <wp:lineTo x="0" y="21168"/>
              <wp:lineTo x="21168" y="21168"/>
              <wp:lineTo x="21168" y="0"/>
              <wp:lineTo x="0" y="0"/>
            </wp:wrapPolygon>
          </wp:wrapTight>
          <wp:docPr id="1" name="Billed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sp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00" cy="952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t>AspIT</w:t>
    </w:r>
    <w:proofErr w:type="spellEnd"/>
    <w:r>
      <w:t xml:space="preserve"> Nordjylland, MAHA</w:t>
    </w:r>
    <w:r>
      <w:tab/>
    </w:r>
    <w:r>
      <w:fldChar w:fldCharType="begin"/>
    </w:r>
    <w:r>
      <w:instrText xml:space="preserve"> TIME \@ "dd-MM-yyyy" </w:instrText>
    </w:r>
    <w:r>
      <w:fldChar w:fldCharType="separate"/>
    </w:r>
    <w:r w:rsidR="00B45583">
      <w:rPr>
        <w:noProof/>
      </w:rPr>
      <w:t>01-06-2017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B725C9"/>
    <w:multiLevelType w:val="hybridMultilevel"/>
    <w:tmpl w:val="F454FE4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CD5"/>
    <w:rsid w:val="000479EB"/>
    <w:rsid w:val="001501E9"/>
    <w:rsid w:val="003F09DD"/>
    <w:rsid w:val="0047420B"/>
    <w:rsid w:val="009A2C14"/>
    <w:rsid w:val="009E4058"/>
    <w:rsid w:val="00B45583"/>
    <w:rsid w:val="00B86CD5"/>
    <w:rsid w:val="00BC1555"/>
    <w:rsid w:val="00C41C70"/>
    <w:rsid w:val="00DC5C29"/>
    <w:rsid w:val="00E5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75D8A1"/>
  <w15:chartTrackingRefBased/>
  <w15:docId w15:val="{BDFE2EF7-D96E-4702-869E-6768FB1D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3F09D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3F09DD"/>
  </w:style>
  <w:style w:type="paragraph" w:styleId="Sidefod">
    <w:name w:val="footer"/>
    <w:basedOn w:val="Normal"/>
    <w:link w:val="SidefodTegn"/>
    <w:uiPriority w:val="99"/>
    <w:unhideWhenUsed/>
    <w:rsid w:val="003F09D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3F09DD"/>
  </w:style>
  <w:style w:type="paragraph" w:styleId="Titel">
    <w:name w:val="Title"/>
    <w:basedOn w:val="Normal"/>
    <w:next w:val="Normal"/>
    <w:link w:val="TitelTegn"/>
    <w:uiPriority w:val="10"/>
    <w:qFormat/>
    <w:rsid w:val="00B86C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B86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fsnit">
    <w:name w:val="List Paragraph"/>
    <w:basedOn w:val="Normal"/>
    <w:uiPriority w:val="34"/>
    <w:qFormat/>
    <w:rsid w:val="00B86CD5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4742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aspelev.dk/videoer/V3E2016/vids/CropInPS.webm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ha\Desktop\Skabelon.dotx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2125CC4CC8EE409EDE3E9F8D4BCA4C" ma:contentTypeVersion="0" ma:contentTypeDescription="Opret et nyt dokument." ma:contentTypeScope="" ma:versionID="9d255d22cda14fb163495d55058e59c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faa91cd431864daed2bb03272a7dab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EE71B-1F1A-49CD-AA70-664043184E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31F663-CBE7-4434-A843-A48E241EA1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7AD9BED-33CD-4F92-ABB4-5653CBB5895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AC8BC6-E72F-44C0-8804-D8C80A5BB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Skabelon.dotx</Template>
  <TotalTime>0</TotalTime>
  <Pages>2</Pages>
  <Words>327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Folmer Winther</dc:creator>
  <cp:keywords/>
  <dc:description/>
  <cp:lastModifiedBy>Magnus Søndergaard Christensen</cp:lastModifiedBy>
  <cp:revision>2</cp:revision>
  <dcterms:created xsi:type="dcterms:W3CDTF">2017-06-01T07:40:00Z</dcterms:created>
  <dcterms:modified xsi:type="dcterms:W3CDTF">2017-06-01T07:40:00Z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0x010100762125CC4CC8EE409EDE3E9F8D4BCA4C</vt:lpwstr>
  </property>
  <property fmtid="{D5CDD505-2E9C-101B-9397-08002B2CF9AE}" pid="3" name="IsMyDocuments">
    <vt:bool>true</vt:bool>
  </property>
</Properties>
</file>